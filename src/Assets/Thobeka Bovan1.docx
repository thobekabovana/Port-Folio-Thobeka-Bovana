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127D" w14:textId="77777777" w:rsidR="00C55D85" w:rsidRDefault="00C55D85" w:rsidP="00DD5F82">
      <w:pPr>
        <w:pStyle w:val="GraphicAnchor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160"/>
        <w:gridCol w:w="1195"/>
        <w:gridCol w:w="2848"/>
        <w:gridCol w:w="508"/>
        <w:gridCol w:w="98"/>
        <w:gridCol w:w="3257"/>
        <w:gridCol w:w="14"/>
      </w:tblGrid>
      <w:tr w:rsidR="00D266D4" w14:paraId="1CA1A67F" w14:textId="77777777" w:rsidTr="0066141D">
        <w:trPr>
          <w:trHeight w:hRule="exact" w:val="1181"/>
          <w:tblHeader/>
        </w:trPr>
        <w:tc>
          <w:tcPr>
            <w:tcW w:w="10080" w:type="dxa"/>
            <w:gridSpan w:val="7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75E11DAC" w14:textId="5D45F87F" w:rsidR="00D266D4" w:rsidRPr="008C58C0" w:rsidRDefault="003E3682" w:rsidP="00003BB9">
            <w:pPr>
              <w:pStyle w:val="Title"/>
              <w:ind w:left="-108"/>
            </w:pPr>
            <w:r>
              <w:t xml:space="preserve">Thobeka </w:t>
            </w:r>
            <w:proofErr w:type="spellStart"/>
            <w:r>
              <w:t>Bovana</w:t>
            </w:r>
            <w:proofErr w:type="spellEnd"/>
          </w:p>
          <w:p w14:paraId="583C4EA3" w14:textId="3DE193C9" w:rsidR="000434BA" w:rsidRPr="00003BB9" w:rsidRDefault="000434BA" w:rsidP="00003BB9">
            <w:pPr>
              <w:pStyle w:val="Subtitle"/>
              <w:ind w:left="-108"/>
            </w:pPr>
          </w:p>
        </w:tc>
      </w:tr>
      <w:tr w:rsidR="008C58C0" w14:paraId="42603516" w14:textId="77777777" w:rsidTr="0066141D">
        <w:trPr>
          <w:trHeight w:val="50"/>
        </w:trPr>
        <w:tc>
          <w:tcPr>
            <w:tcW w:w="3355" w:type="dxa"/>
            <w:gridSpan w:val="2"/>
            <w:tcBorders>
              <w:top w:val="single" w:sz="12" w:space="0" w:color="000000" w:themeColor="text1"/>
            </w:tcBorders>
          </w:tcPr>
          <w:p w14:paraId="007D2378" w14:textId="77777777" w:rsidR="008C58C0" w:rsidRDefault="008C58C0" w:rsidP="008C58C0">
            <w:pPr>
              <w:pStyle w:val="TableSmallRows"/>
            </w:pPr>
          </w:p>
        </w:tc>
        <w:tc>
          <w:tcPr>
            <w:tcW w:w="3454" w:type="dxa"/>
            <w:gridSpan w:val="3"/>
            <w:tcBorders>
              <w:top w:val="single" w:sz="12" w:space="0" w:color="000000" w:themeColor="text1"/>
            </w:tcBorders>
          </w:tcPr>
          <w:p w14:paraId="5BC65117" w14:textId="77777777" w:rsidR="008C58C0" w:rsidRDefault="008C58C0" w:rsidP="008C58C0">
            <w:pPr>
              <w:pStyle w:val="TableSmallRows"/>
            </w:pPr>
          </w:p>
        </w:tc>
        <w:tc>
          <w:tcPr>
            <w:tcW w:w="3271" w:type="dxa"/>
            <w:gridSpan w:val="2"/>
            <w:tcBorders>
              <w:top w:val="single" w:sz="12" w:space="0" w:color="000000" w:themeColor="text1"/>
            </w:tcBorders>
          </w:tcPr>
          <w:p w14:paraId="6221B66C" w14:textId="77777777" w:rsidR="008C58C0" w:rsidRPr="00CA1480" w:rsidRDefault="008C58C0" w:rsidP="008C58C0">
            <w:pPr>
              <w:pStyle w:val="TableSmallRows"/>
            </w:pPr>
          </w:p>
        </w:tc>
      </w:tr>
      <w:tr w:rsidR="00E8212E" w14:paraId="0BEA2C37" w14:textId="77777777" w:rsidTr="0066141D">
        <w:trPr>
          <w:trHeight w:val="648"/>
        </w:trPr>
        <w:tc>
          <w:tcPr>
            <w:tcW w:w="3355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7FE15D63" w14:textId="1CD23F95" w:rsidR="00E8212E" w:rsidRDefault="003E3682" w:rsidP="004A2A78">
            <w:pPr>
              <w:jc w:val="center"/>
            </w:pPr>
            <w:r>
              <w:t>0734004442</w:t>
            </w:r>
          </w:p>
        </w:tc>
        <w:tc>
          <w:tcPr>
            <w:tcW w:w="3454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3C89B5A" w14:textId="42B412AF" w:rsidR="00E8212E" w:rsidRDefault="003E3682" w:rsidP="004A2A78">
            <w:pPr>
              <w:jc w:val="center"/>
            </w:pPr>
            <w:hyperlink r:id="rId11" w:history="1">
              <w:r w:rsidRPr="00DB188A">
                <w:rPr>
                  <w:rStyle w:val="Hyperlink"/>
                </w:rPr>
                <w:t>thobekabovana@gmail.com</w:t>
              </w:r>
            </w:hyperlink>
            <w:r>
              <w:t xml:space="preserve"> </w:t>
            </w:r>
          </w:p>
        </w:tc>
        <w:tc>
          <w:tcPr>
            <w:tcW w:w="3271" w:type="dxa"/>
            <w:gridSpan w:val="2"/>
            <w:tcBorders>
              <w:left w:val="single" w:sz="12" w:space="0" w:color="000000" w:themeColor="text1"/>
            </w:tcBorders>
            <w:vAlign w:val="center"/>
          </w:tcPr>
          <w:p w14:paraId="41FC6CE4" w14:textId="73C14B8F" w:rsidR="00E8212E" w:rsidRDefault="003E3682" w:rsidP="004A2A78">
            <w:pPr>
              <w:jc w:val="center"/>
            </w:pPr>
            <w:r>
              <w:t>Durban, KZN</w:t>
            </w:r>
          </w:p>
        </w:tc>
      </w:tr>
      <w:tr w:rsidR="008C58C0" w14:paraId="7BF23B90" w14:textId="77777777" w:rsidTr="0066141D">
        <w:trPr>
          <w:trHeight w:val="50"/>
        </w:trPr>
        <w:tc>
          <w:tcPr>
            <w:tcW w:w="3355" w:type="dxa"/>
            <w:gridSpan w:val="2"/>
            <w:tcBorders>
              <w:bottom w:val="single" w:sz="12" w:space="0" w:color="000000" w:themeColor="text1"/>
            </w:tcBorders>
          </w:tcPr>
          <w:p w14:paraId="31AEF51A" w14:textId="77777777" w:rsidR="008C58C0" w:rsidRDefault="008C58C0" w:rsidP="008C58C0">
            <w:pPr>
              <w:pStyle w:val="TableSmallRows"/>
            </w:pPr>
          </w:p>
        </w:tc>
        <w:tc>
          <w:tcPr>
            <w:tcW w:w="3454" w:type="dxa"/>
            <w:gridSpan w:val="3"/>
            <w:tcBorders>
              <w:bottom w:val="single" w:sz="12" w:space="0" w:color="000000" w:themeColor="text1"/>
            </w:tcBorders>
          </w:tcPr>
          <w:p w14:paraId="1FFDA5FD" w14:textId="77777777" w:rsidR="008C58C0" w:rsidRDefault="008C58C0" w:rsidP="008C58C0">
            <w:pPr>
              <w:pStyle w:val="TableSmallRows"/>
            </w:pPr>
          </w:p>
        </w:tc>
        <w:tc>
          <w:tcPr>
            <w:tcW w:w="3271" w:type="dxa"/>
            <w:gridSpan w:val="2"/>
            <w:tcBorders>
              <w:bottom w:val="single" w:sz="12" w:space="0" w:color="000000" w:themeColor="text1"/>
            </w:tcBorders>
          </w:tcPr>
          <w:p w14:paraId="60D58F95" w14:textId="77777777" w:rsidR="008C58C0" w:rsidRPr="00CA1480" w:rsidRDefault="008C58C0" w:rsidP="008C58C0">
            <w:pPr>
              <w:pStyle w:val="TableSmallRows"/>
            </w:pPr>
          </w:p>
        </w:tc>
      </w:tr>
      <w:tr w:rsidR="0075458C" w14:paraId="4AE7B84C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82"/>
        </w:trPr>
        <w:tc>
          <w:tcPr>
            <w:tcW w:w="2160" w:type="dxa"/>
            <w:tcBorders>
              <w:bottom w:val="single" w:sz="12" w:space="0" w:color="auto"/>
            </w:tcBorders>
          </w:tcPr>
          <w:p w14:paraId="16E40DDC" w14:textId="77777777" w:rsidR="0075458C" w:rsidRDefault="002E6901" w:rsidP="0019071C">
            <w:pPr>
              <w:pStyle w:val="Heading1"/>
            </w:pPr>
            <w:sdt>
              <w:sdtPr>
                <w:id w:val="306284188"/>
                <w:placeholder>
                  <w:docPart w:val="C1AB718B3D61479B92847981207E6AD6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t>Objective</w:t>
                </w:r>
              </w:sdtContent>
            </w:sdt>
          </w:p>
        </w:tc>
        <w:tc>
          <w:tcPr>
            <w:tcW w:w="7906" w:type="dxa"/>
            <w:gridSpan w:val="5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71D23962" w14:textId="4BEFEE62" w:rsidR="003E3682" w:rsidRPr="003E7BD7" w:rsidRDefault="003E3682" w:rsidP="003E3682">
            <w:pPr>
              <w:tabs>
                <w:tab w:val="center" w:pos="5040"/>
              </w:tabs>
              <w:rPr>
                <w:rFonts w:cs="Calibri (Body)"/>
                <w:szCs w:val="20"/>
                <w:lang w:val="en-GB"/>
              </w:rPr>
            </w:pPr>
            <w:r w:rsidRPr="003E7BD7">
              <w:rPr>
                <w:rFonts w:cs="Calibri (Body)"/>
                <w:szCs w:val="20"/>
                <w:lang w:val="en-GB"/>
              </w:rPr>
              <w:t>An aspiring Software Developer currently, upskilling myself to achieve my goal. My interests lie Web development and Cloud technologies.</w:t>
            </w:r>
          </w:p>
          <w:p w14:paraId="45F45EDA" w14:textId="28F06482" w:rsidR="0075458C" w:rsidRDefault="003E3682" w:rsidP="003E3682">
            <w:r w:rsidRPr="003E7BD7">
              <w:rPr>
                <w:rFonts w:cs="Calibri (Body)"/>
                <w:szCs w:val="20"/>
                <w:lang w:val="en-GB"/>
              </w:rPr>
              <w:t>I am looking for an opportunity to continue to learn and to possible kickstart my career and will be bring my ambition and willingness to learn in whatever opportunity I am given</w:t>
            </w:r>
          </w:p>
        </w:tc>
      </w:tr>
      <w:tr w:rsidR="0075458C" w14:paraId="586FE776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82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3696130D" w14:textId="77777777" w:rsidR="0075458C" w:rsidRDefault="002E6901" w:rsidP="0019071C">
            <w:pPr>
              <w:pStyle w:val="Heading1"/>
            </w:pPr>
            <w:sdt>
              <w:sdtPr>
                <w:id w:val="-1975742575"/>
                <w:placeholder>
                  <w:docPart w:val="98C7F5659FF8400EAC498E0DD82AF9F6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rPr>
                    <w:noProof/>
                  </w:rPr>
                  <w:t>Education</w:t>
                </w:r>
              </w:sdtContent>
            </w:sdt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665B297" w14:textId="11A317DF" w:rsidR="0075458C" w:rsidRPr="00003BB9" w:rsidRDefault="003E3682" w:rsidP="00003BB9">
            <w:pPr>
              <w:pStyle w:val="Heading3"/>
              <w:rPr>
                <w:rStyle w:val="Heading3Char"/>
              </w:rPr>
            </w:pPr>
            <w:proofErr w:type="spellStart"/>
            <w:r>
              <w:t>Olwandle</w:t>
            </w:r>
            <w:proofErr w:type="spellEnd"/>
            <w:r>
              <w:t xml:space="preserve"> High School</w:t>
            </w:r>
          </w:p>
          <w:p w14:paraId="76810EAA" w14:textId="3E36BC1A" w:rsidR="0075458C" w:rsidRPr="0099359E" w:rsidRDefault="003E3682" w:rsidP="0019071C">
            <w:r>
              <w:t>Port Shepstone, KZN</w:t>
            </w:r>
          </w:p>
          <w:p w14:paraId="501C785B" w14:textId="400A63BA" w:rsidR="001705BA" w:rsidRPr="0099359E" w:rsidRDefault="003E3682" w:rsidP="001705BA">
            <w:r>
              <w:t>Grade 12</w:t>
            </w:r>
          </w:p>
          <w:p w14:paraId="6F422AC6" w14:textId="7BF42034" w:rsidR="0075458C" w:rsidRDefault="003E3682" w:rsidP="001705BA">
            <w:r>
              <w:t>2021</w:t>
            </w:r>
          </w:p>
        </w:tc>
      </w:tr>
      <w:tr w:rsidR="0075458C" w14:paraId="0301ADA7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580F8BAF" w14:textId="77777777" w:rsidR="0075458C" w:rsidRDefault="002E6901" w:rsidP="0019071C">
            <w:pPr>
              <w:pStyle w:val="Heading1"/>
            </w:pPr>
            <w:sdt>
              <w:sdtPr>
                <w:id w:val="1616246336"/>
                <w:placeholder>
                  <w:docPart w:val="63F7576484E2496FBD44D0CAA4BCA59E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rPr>
                    <w:noProof/>
                  </w:rPr>
                  <w:t>Key Skills</w:t>
                </w:r>
              </w:sdtContent>
            </w:sdt>
          </w:p>
        </w:tc>
        <w:tc>
          <w:tcPr>
            <w:tcW w:w="4043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676E8F0A" w14:textId="3657CE9E" w:rsidR="000D7C65" w:rsidRDefault="003E3682" w:rsidP="0019071C">
            <w:r>
              <w:t xml:space="preserve">Communication </w:t>
            </w:r>
          </w:p>
          <w:p w14:paraId="118314D2" w14:textId="4CDB9F82" w:rsidR="003E3682" w:rsidRDefault="003E3682" w:rsidP="0019071C">
            <w:r>
              <w:t xml:space="preserve">Mitly tasking </w:t>
            </w:r>
          </w:p>
          <w:p w14:paraId="17726401" w14:textId="1FAABAE2" w:rsidR="000D7C65" w:rsidRDefault="003E3682" w:rsidP="003E3682">
            <w:pPr>
              <w:ind w:left="0"/>
            </w:pPr>
            <w:r>
              <w:t xml:space="preserve">   </w:t>
            </w:r>
          </w:p>
          <w:p w14:paraId="1A732706" w14:textId="7831DD82" w:rsidR="0075458C" w:rsidRDefault="0075458C" w:rsidP="0019071C"/>
        </w:tc>
        <w:tc>
          <w:tcPr>
            <w:tcW w:w="3863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EACCE8C" w14:textId="6114DA77" w:rsidR="000D7C65" w:rsidRDefault="000D7C65" w:rsidP="0019071C"/>
          <w:p w14:paraId="567CA1A2" w14:textId="1504C333" w:rsidR="000D7C65" w:rsidRDefault="000D7C65" w:rsidP="0019071C"/>
          <w:p w14:paraId="0651965A" w14:textId="77777777" w:rsidR="0075458C" w:rsidRDefault="0075458C" w:rsidP="0019071C"/>
        </w:tc>
      </w:tr>
      <w:tr w:rsidR="0075458C" w14:paraId="3C75E81E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008"/>
        </w:trPr>
        <w:tc>
          <w:tcPr>
            <w:tcW w:w="2160" w:type="dxa"/>
            <w:tcBorders>
              <w:top w:val="single" w:sz="12" w:space="0" w:color="auto"/>
            </w:tcBorders>
          </w:tcPr>
          <w:p w14:paraId="726F808F" w14:textId="77777777" w:rsidR="0075458C" w:rsidRDefault="002E6901" w:rsidP="0019071C">
            <w:pPr>
              <w:pStyle w:val="Heading1"/>
            </w:pPr>
            <w:sdt>
              <w:sdtPr>
                <w:id w:val="1061677347"/>
                <w:placeholder>
                  <w:docPart w:val="5B5F3ADAAAF74AAC8E49EC3E8722C82F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rPr>
                    <w:noProof/>
                  </w:rPr>
                  <w:t>Experience</w:t>
                </w:r>
              </w:sdtContent>
            </w:sdt>
          </w:p>
        </w:tc>
        <w:tc>
          <w:tcPr>
            <w:tcW w:w="7906" w:type="dxa"/>
            <w:gridSpan w:val="5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3AA3E430" w14:textId="77777777" w:rsidR="0075458C" w:rsidRDefault="002E6901" w:rsidP="000D7C65">
            <w:sdt>
              <w:sdtPr>
                <w:id w:val="-750891640"/>
                <w:placeholder>
                  <w:docPart w:val="86AEBC585FE84ADE96CFE28E449FBF67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t>R</w:t>
                </w:r>
                <w:r w:rsidR="000D7C65" w:rsidRPr="00095D41">
                  <w:t>esponsibilities</w:t>
                </w:r>
                <w:r w:rsidR="000D7C65">
                  <w:t xml:space="preserve">: </w:t>
                </w:r>
                <w:r w:rsidR="000D7C65" w:rsidRPr="00095D41">
                  <w:t xml:space="preserve">overseeing daily operations, managing staff, ensuring compliance with banking regulations, and providing exceptional customer service. </w:t>
                </w:r>
                <w:r w:rsidR="000D7C65">
                  <w:t>A</w:t>
                </w:r>
                <w:r w:rsidR="000D7C65" w:rsidRPr="00095D41">
                  <w:t>lso responsible for analyzing financial data, identifying trends, and developing strategies to improve the bank's performance.</w:t>
                </w:r>
              </w:sdtContent>
            </w:sdt>
          </w:p>
        </w:tc>
      </w:tr>
      <w:tr w:rsidR="008B095A" w14:paraId="21A615B8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5"/>
        </w:trPr>
        <w:tc>
          <w:tcPr>
            <w:tcW w:w="10066" w:type="dxa"/>
            <w:gridSpan w:val="6"/>
          </w:tcPr>
          <w:p w14:paraId="1256A935" w14:textId="77777777" w:rsidR="008B095A" w:rsidRDefault="008B095A" w:rsidP="0066141D">
            <w:pPr>
              <w:ind w:left="0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0B55FF74" wp14:editId="7D35C460">
                      <wp:extent cx="6392174" cy="137160"/>
                      <wp:effectExtent l="0" t="0" r="27940" b="15240"/>
                      <wp:docPr id="5" name="Group 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92174" cy="137160"/>
                                <a:chOff x="0" y="0"/>
                                <a:chExt cx="6392174" cy="137160"/>
                              </a:xfrm>
                            </wpg:grpSpPr>
                            <wps:wsp>
                              <wps:cNvPr id="3" name="Straight Connector 3"/>
                              <wps:cNvCnPr/>
                              <wps:spPr>
                                <a:xfrm>
                                  <a:off x="0" y="77638"/>
                                  <a:ext cx="6392174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8759429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122098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261449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4B1056" id="Group 5" o:spid="_x0000_s1026" alt="&quot;&quot;" style="width:503.3pt;height:10.8pt;mso-position-horizontal-relative:char;mso-position-vertical-relative:line" coordsize="63921,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">
                      <v:line id="Straight Connector 3" o:spid="_x0000_s1027" style="position:absolute;visibility:visible;mso-wrap-style:square" from="0,776" to="63921,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" strokecolor="#303848 [3204]" strokeweight="1.5pt">
                        <v:stroke joinstyle="miter"/>
                      </v:line>
                      <v:oval id="Oval 3" o:spid="_x0000_s1028" alt="Decorative" style="position:absolute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29" alt="Decorative" style="position:absolute;left:2122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30" alt="Decorative" style="position:absolute;left:42614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75458C" w14:paraId="04291772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152"/>
        </w:trPr>
        <w:tc>
          <w:tcPr>
            <w:tcW w:w="3355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7B9C07E9" w14:textId="77777777" w:rsidR="0075458C" w:rsidRDefault="002E6901" w:rsidP="0019071C">
            <w:pPr>
              <w:pStyle w:val="Heading2"/>
            </w:pPr>
            <w:sdt>
              <w:sdtPr>
                <w:id w:val="-1655754121"/>
                <w:placeholder>
                  <w:docPart w:val="F233077352824CCC9D9C126556C3135B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t>June 20XX - Present</w:t>
                </w:r>
              </w:sdtContent>
            </w:sdt>
          </w:p>
          <w:p w14:paraId="2BE86E35" w14:textId="77777777" w:rsidR="0075458C" w:rsidRDefault="002E6901" w:rsidP="00003BB9">
            <w:pPr>
              <w:pStyle w:val="ExperienceTimeline"/>
            </w:pPr>
            <w:sdt>
              <w:sdtPr>
                <w:id w:val="362018628"/>
                <w:placeholder>
                  <w:docPart w:val="7DB13EBAA00342A4BE56488F6B8AC947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t>Assistant Manager</w:t>
                </w:r>
              </w:sdtContent>
            </w:sdt>
          </w:p>
          <w:p w14:paraId="0ED8A4C6" w14:textId="77777777" w:rsidR="0075458C" w:rsidRDefault="002E6901" w:rsidP="00003BB9">
            <w:pPr>
              <w:pStyle w:val="ExperienceTimeline"/>
            </w:pPr>
            <w:sdt>
              <w:sdtPr>
                <w:id w:val="-1353485107"/>
                <w:placeholder>
                  <w:docPart w:val="FA357652BCCF41978B5C210E18AA7ABE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t>Woodgrove Bank</w:t>
                </w:r>
              </w:sdtContent>
            </w:sdt>
          </w:p>
        </w:tc>
        <w:tc>
          <w:tcPr>
            <w:tcW w:w="3356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835F847" w14:textId="77777777" w:rsidR="000D7C65" w:rsidRDefault="002E6901" w:rsidP="000D7C65">
            <w:pPr>
              <w:pStyle w:val="Heading2"/>
            </w:pPr>
            <w:sdt>
              <w:sdtPr>
                <w:id w:val="-1043367990"/>
                <w:placeholder>
                  <w:docPart w:val="A71F173E16F141ECA6AFFA35B461EB5B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t>Jan 20XX – June 20XX</w:t>
                </w:r>
              </w:sdtContent>
            </w:sdt>
          </w:p>
          <w:p w14:paraId="3982860C" w14:textId="77777777" w:rsidR="000D7C65" w:rsidRPr="00003BB9" w:rsidRDefault="002E6901" w:rsidP="00003BB9">
            <w:pPr>
              <w:pStyle w:val="ExperienceTimeline"/>
            </w:pPr>
            <w:sdt>
              <w:sdtPr>
                <w:id w:val="-1139574770"/>
                <w:placeholder>
                  <w:docPart w:val="D9840BC3C4114DFEA3FE56219598509B"/>
                </w:placeholder>
                <w:temporary/>
                <w:showingPlcHdr/>
                <w15:appearance w15:val="hidden"/>
              </w:sdtPr>
              <w:sdtEndPr/>
              <w:sdtContent>
                <w:r w:rsidR="000D7C65" w:rsidRPr="00003BB9">
                  <w:t>Lead Salesperson</w:t>
                </w:r>
              </w:sdtContent>
            </w:sdt>
            <w:r w:rsidR="000D7C65" w:rsidRPr="00003BB9">
              <w:t xml:space="preserve"> </w:t>
            </w:r>
          </w:p>
          <w:p w14:paraId="5F5D546C" w14:textId="77777777" w:rsidR="0075458C" w:rsidRDefault="002E6901" w:rsidP="00003BB9">
            <w:pPr>
              <w:pStyle w:val="ExperienceTimeline"/>
            </w:pPr>
            <w:sdt>
              <w:sdtPr>
                <w:id w:val="344070690"/>
                <w:placeholder>
                  <w:docPart w:val="7D5E8437DA394FE7BE0909823C8351D5"/>
                </w:placeholder>
                <w:temporary/>
                <w:showingPlcHdr/>
                <w15:appearance w15:val="hidden"/>
              </w:sdtPr>
              <w:sdtEndPr/>
              <w:sdtContent>
                <w:r w:rsidR="000D7C65" w:rsidRPr="00003BB9">
                  <w:t>Safewest Banking</w:t>
                </w:r>
              </w:sdtContent>
            </w:sdt>
          </w:p>
        </w:tc>
        <w:tc>
          <w:tcPr>
            <w:tcW w:w="3355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A7C99D0" w14:textId="77777777" w:rsidR="000D7C65" w:rsidRDefault="002E6901" w:rsidP="000D7C65">
            <w:pPr>
              <w:pStyle w:val="Heading2"/>
            </w:pPr>
            <w:sdt>
              <w:sdtPr>
                <w:id w:val="1547111390"/>
                <w:placeholder>
                  <w:docPart w:val="D84CA6072CEB4F9195200B75EA95988A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t>Aug 20XX – Jan 20XX</w:t>
                </w:r>
              </w:sdtContent>
            </w:sdt>
            <w:r w:rsidR="000D7C65">
              <w:t xml:space="preserve"> </w:t>
            </w:r>
          </w:p>
          <w:p w14:paraId="39258D97" w14:textId="77777777" w:rsidR="000D7C65" w:rsidRDefault="002E6901" w:rsidP="00003BB9">
            <w:pPr>
              <w:pStyle w:val="ExperienceTimeline"/>
            </w:pPr>
            <w:sdt>
              <w:sdtPr>
                <w:id w:val="-1827359684"/>
                <w:placeholder>
                  <w:docPart w:val="D6C283CC94AC4986840FCB5EB0AA2ECF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t>Sales Associate</w:t>
                </w:r>
              </w:sdtContent>
            </w:sdt>
          </w:p>
          <w:p w14:paraId="70B5A934" w14:textId="77777777" w:rsidR="0075458C" w:rsidRDefault="002E6901" w:rsidP="00003BB9">
            <w:pPr>
              <w:pStyle w:val="ExperienceTimeline"/>
            </w:pPr>
            <w:sdt>
              <w:sdtPr>
                <w:id w:val="-806319266"/>
                <w:placeholder>
                  <w:docPart w:val="D661855CC9CD4A0A965640FC6F79DBD7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t>Safewest Banking</w:t>
                </w:r>
              </w:sdtContent>
            </w:sdt>
          </w:p>
        </w:tc>
      </w:tr>
      <w:tr w:rsidR="0075458C" w14:paraId="7BCFAD23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37752517" w14:textId="77777777" w:rsidR="0075458C" w:rsidRDefault="002E6901" w:rsidP="0019071C">
            <w:pPr>
              <w:pStyle w:val="Heading1"/>
            </w:pPr>
            <w:sdt>
              <w:sdtPr>
                <w:id w:val="2023971060"/>
                <w:placeholder>
                  <w:docPart w:val="2CB20088E831481B9264D94B880A938D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rPr>
                    <w:noProof/>
                  </w:rPr>
                  <w:t>Communication</w:t>
                </w:r>
              </w:sdtContent>
            </w:sdt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41CB16F" w14:textId="77777777" w:rsidR="0075458C" w:rsidRDefault="002E6901" w:rsidP="000D7C65">
            <w:sdt>
              <w:sdtPr>
                <w:rPr>
                  <w:w w:val="105"/>
                </w:rPr>
                <w:id w:val="1521970358"/>
                <w:placeholder>
                  <w:docPart w:val="FBA5730AD86F4A8982E34AE4292BB40F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rPr>
                    <w:w w:val="105"/>
                  </w:rPr>
                  <w:t>I</w:t>
                </w:r>
                <w:r w:rsidR="000D7C65" w:rsidRPr="0099359E">
                  <w:rPr>
                    <w:w w:val="105"/>
                  </w:rPr>
                  <w:t>mplement</w:t>
                </w:r>
                <w:r w:rsidR="000D7C65">
                  <w:rPr>
                    <w:w w:val="105"/>
                  </w:rPr>
                  <w:t>ed</w:t>
                </w:r>
                <w:r w:rsidR="000D7C65" w:rsidRPr="0099359E">
                  <w:rPr>
                    <w:w w:val="105"/>
                  </w:rPr>
                  <w:t xml:space="preserve"> new procedures </w:t>
                </w:r>
                <w:r w:rsidR="000D7C65">
                  <w:rPr>
                    <w:w w:val="105"/>
                  </w:rPr>
                  <w:t>and</w:t>
                </w:r>
                <w:r w:rsidR="000D7C65" w:rsidRPr="0099359E">
                  <w:rPr>
                    <w:w w:val="105"/>
                  </w:rPr>
                  <w:t xml:space="preserve"> technologies that improve</w:t>
                </w:r>
                <w:r w:rsidR="000D7C65">
                  <w:rPr>
                    <w:w w:val="105"/>
                  </w:rPr>
                  <w:t>d</w:t>
                </w:r>
                <w:r w:rsidR="000D7C65" w:rsidRPr="0099359E">
                  <w:rPr>
                    <w:w w:val="105"/>
                  </w:rPr>
                  <w:t xml:space="preserve"> efficiency and streamline</w:t>
                </w:r>
                <w:r w:rsidR="000D7C65">
                  <w:rPr>
                    <w:w w:val="105"/>
                  </w:rPr>
                  <w:t>d</w:t>
                </w:r>
                <w:r w:rsidR="000D7C65" w:rsidRPr="0099359E">
                  <w:rPr>
                    <w:w w:val="105"/>
                  </w:rPr>
                  <w:t xml:space="preserve"> operations</w:t>
                </w:r>
                <w:r w:rsidR="000D7C65">
                  <w:rPr>
                    <w:w w:val="105"/>
                  </w:rPr>
                  <w:t>.</w:t>
                </w:r>
              </w:sdtContent>
            </w:sdt>
          </w:p>
        </w:tc>
      </w:tr>
      <w:tr w:rsidR="0075458C" w14:paraId="0A85CD97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6932124C" w14:textId="77777777" w:rsidR="0075458C" w:rsidRDefault="002E6901" w:rsidP="0019071C">
            <w:pPr>
              <w:pStyle w:val="Heading1"/>
            </w:pPr>
            <w:sdt>
              <w:sdtPr>
                <w:id w:val="-896362165"/>
                <w:placeholder>
                  <w:docPart w:val="A9BCB4DD7B3E44578722C4D857E01E8C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rPr>
                    <w:noProof/>
                  </w:rPr>
                  <w:t>Leadership</w:t>
                </w:r>
              </w:sdtContent>
            </w:sdt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0F4CDBE" w14:textId="77777777" w:rsidR="0075458C" w:rsidRDefault="002E6901" w:rsidP="000D7C65">
            <w:sdt>
              <w:sdtPr>
                <w:rPr>
                  <w:w w:val="105"/>
                </w:rPr>
                <w:id w:val="-674961399"/>
                <w:placeholder>
                  <w:docPart w:val="1280624AA492424FAD9772D610E63359"/>
                </w:placeholder>
                <w:temporary/>
                <w:showingPlcHdr/>
                <w15:appearance w15:val="hidden"/>
              </w:sdtPr>
              <w:sdtEndPr/>
              <w:sdtContent>
                <w:r w:rsidR="000D7C65">
                  <w:rPr>
                    <w:w w:val="105"/>
                  </w:rPr>
                  <w:t>S</w:t>
                </w:r>
                <w:r w:rsidR="000D7C65" w:rsidRPr="00F2368E">
                  <w:rPr>
                    <w:w w:val="105"/>
                  </w:rPr>
                  <w:t>uccessfully led a team to exceed sales goals while maintaining excellent customer satisfaction scores</w:t>
                </w:r>
                <w:r w:rsidR="000D7C65">
                  <w:rPr>
                    <w:w w:val="105"/>
                  </w:rPr>
                  <w:t>.</w:t>
                </w:r>
              </w:sdtContent>
            </w:sdt>
          </w:p>
        </w:tc>
      </w:tr>
      <w:tr w:rsidR="0075458C" w14:paraId="41111395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36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4A2CCBFB" w14:textId="77777777" w:rsidR="0075458C" w:rsidRDefault="002E6901" w:rsidP="0019071C">
            <w:pPr>
              <w:pStyle w:val="Heading1"/>
            </w:pPr>
            <w:sdt>
              <w:sdtPr>
                <w:id w:val="1677535138"/>
                <w:placeholder>
                  <w:docPart w:val="1483B07F2CE44D33BEE3DFD5190E9966"/>
                </w:placeholder>
                <w:temporary/>
                <w:showingPlcHdr/>
                <w15:appearance w15:val="hidden"/>
              </w:sdtPr>
              <w:sdtEndPr/>
              <w:sdtContent>
                <w:r w:rsidR="001705BA" w:rsidRPr="00711BC5">
                  <w:t>References</w:t>
                </w:r>
              </w:sdtContent>
            </w:sdt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39A49E1" w14:textId="77777777" w:rsidR="0075458C" w:rsidRDefault="002E6901" w:rsidP="000D7C65">
            <w:sdt>
              <w:sdtPr>
                <w:rPr>
                  <w:w w:val="105"/>
                </w:rPr>
                <w:id w:val="-728922257"/>
                <w:placeholder>
                  <w:docPart w:val="C4893DF2B1904FD69DF049C0ACD20AB6"/>
                </w:placeholder>
                <w:temporary/>
                <w:showingPlcHdr/>
                <w15:appearance w15:val="hidden"/>
              </w:sdtPr>
              <w:sdtEndPr/>
              <w:sdtContent>
                <w:r w:rsidR="000D7C65" w:rsidRPr="00711BC5">
                  <w:t>Available upon request.</w:t>
                </w:r>
              </w:sdtContent>
            </w:sdt>
            <w:r w:rsidR="000D7C65" w:rsidRPr="00711BC5">
              <w:t xml:space="preserve"> </w:t>
            </w:r>
          </w:p>
        </w:tc>
      </w:tr>
    </w:tbl>
    <w:p w14:paraId="4729029C" w14:textId="77777777" w:rsidR="00566C72" w:rsidRDefault="00566C72"/>
    <w:sectPr w:rsidR="00566C72" w:rsidSect="00566C72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4DE35" w14:textId="77777777" w:rsidR="003E3682" w:rsidRDefault="003E3682" w:rsidP="00F316AD">
      <w:r>
        <w:separator/>
      </w:r>
    </w:p>
  </w:endnote>
  <w:endnote w:type="continuationSeparator" w:id="0">
    <w:p w14:paraId="68947967" w14:textId="77777777" w:rsidR="003E3682" w:rsidRDefault="003E3682" w:rsidP="00F316AD">
      <w:r>
        <w:continuationSeparator/>
      </w:r>
    </w:p>
  </w:endnote>
  <w:endnote w:type="continuationNotice" w:id="1">
    <w:p w14:paraId="297CCBBE" w14:textId="77777777" w:rsidR="003E3682" w:rsidRDefault="003E36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017D6" w14:textId="77777777" w:rsidR="003E3682" w:rsidRDefault="003E3682" w:rsidP="00F316AD">
      <w:r>
        <w:separator/>
      </w:r>
    </w:p>
  </w:footnote>
  <w:footnote w:type="continuationSeparator" w:id="0">
    <w:p w14:paraId="28221884" w14:textId="77777777" w:rsidR="003E3682" w:rsidRDefault="003E3682" w:rsidP="00F316AD">
      <w:r>
        <w:continuationSeparator/>
      </w:r>
    </w:p>
  </w:footnote>
  <w:footnote w:type="continuationNotice" w:id="1">
    <w:p w14:paraId="60831F4B" w14:textId="77777777" w:rsidR="003E3682" w:rsidRDefault="003E368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82"/>
    <w:rsid w:val="00003BB9"/>
    <w:rsid w:val="000434BA"/>
    <w:rsid w:val="0006263C"/>
    <w:rsid w:val="000902C1"/>
    <w:rsid w:val="000B131D"/>
    <w:rsid w:val="000D7C65"/>
    <w:rsid w:val="000E1D44"/>
    <w:rsid w:val="0011242E"/>
    <w:rsid w:val="001213BA"/>
    <w:rsid w:val="00136F3E"/>
    <w:rsid w:val="00166381"/>
    <w:rsid w:val="001705BA"/>
    <w:rsid w:val="001864DC"/>
    <w:rsid w:val="001C2A37"/>
    <w:rsid w:val="001E52C1"/>
    <w:rsid w:val="002045CB"/>
    <w:rsid w:val="0020696E"/>
    <w:rsid w:val="00222F66"/>
    <w:rsid w:val="002356A2"/>
    <w:rsid w:val="00247C1A"/>
    <w:rsid w:val="00285AC5"/>
    <w:rsid w:val="002B10C3"/>
    <w:rsid w:val="002D12DA"/>
    <w:rsid w:val="002D4A86"/>
    <w:rsid w:val="003019B2"/>
    <w:rsid w:val="00313878"/>
    <w:rsid w:val="0034687F"/>
    <w:rsid w:val="0034688D"/>
    <w:rsid w:val="00357ED7"/>
    <w:rsid w:val="00372149"/>
    <w:rsid w:val="003D771D"/>
    <w:rsid w:val="003E3682"/>
    <w:rsid w:val="003F05EF"/>
    <w:rsid w:val="0040233B"/>
    <w:rsid w:val="00425619"/>
    <w:rsid w:val="0046216D"/>
    <w:rsid w:val="00476DE0"/>
    <w:rsid w:val="004A2A78"/>
    <w:rsid w:val="004C171F"/>
    <w:rsid w:val="004C6179"/>
    <w:rsid w:val="004D0C0F"/>
    <w:rsid w:val="004F222B"/>
    <w:rsid w:val="004F5F22"/>
    <w:rsid w:val="00511A6E"/>
    <w:rsid w:val="005359D7"/>
    <w:rsid w:val="00566C72"/>
    <w:rsid w:val="00573DA5"/>
    <w:rsid w:val="0057534A"/>
    <w:rsid w:val="005856F0"/>
    <w:rsid w:val="005A1F1C"/>
    <w:rsid w:val="00605A5B"/>
    <w:rsid w:val="0066141D"/>
    <w:rsid w:val="006A01F5"/>
    <w:rsid w:val="006A1B48"/>
    <w:rsid w:val="006B1FC6"/>
    <w:rsid w:val="006C60E6"/>
    <w:rsid w:val="006D2195"/>
    <w:rsid w:val="006E70D3"/>
    <w:rsid w:val="00741963"/>
    <w:rsid w:val="0075458C"/>
    <w:rsid w:val="00772539"/>
    <w:rsid w:val="00791510"/>
    <w:rsid w:val="007B0F94"/>
    <w:rsid w:val="007C605D"/>
    <w:rsid w:val="0083302B"/>
    <w:rsid w:val="0087637A"/>
    <w:rsid w:val="008B095A"/>
    <w:rsid w:val="008C58C0"/>
    <w:rsid w:val="008E1D8F"/>
    <w:rsid w:val="008E3992"/>
    <w:rsid w:val="008F7B86"/>
    <w:rsid w:val="009021F9"/>
    <w:rsid w:val="009147D9"/>
    <w:rsid w:val="00951C4B"/>
    <w:rsid w:val="009B6F11"/>
    <w:rsid w:val="009E3C0B"/>
    <w:rsid w:val="00A267F8"/>
    <w:rsid w:val="00A77921"/>
    <w:rsid w:val="00A97B30"/>
    <w:rsid w:val="00AF0801"/>
    <w:rsid w:val="00B575FB"/>
    <w:rsid w:val="00B57CF0"/>
    <w:rsid w:val="00BC5B49"/>
    <w:rsid w:val="00BF3FFF"/>
    <w:rsid w:val="00C00D2B"/>
    <w:rsid w:val="00C1095A"/>
    <w:rsid w:val="00C41261"/>
    <w:rsid w:val="00C55D85"/>
    <w:rsid w:val="00CA1480"/>
    <w:rsid w:val="00CA2273"/>
    <w:rsid w:val="00CA7D10"/>
    <w:rsid w:val="00CD50FD"/>
    <w:rsid w:val="00CF6848"/>
    <w:rsid w:val="00D025DA"/>
    <w:rsid w:val="00D17EE7"/>
    <w:rsid w:val="00D266D4"/>
    <w:rsid w:val="00D47124"/>
    <w:rsid w:val="00D5682E"/>
    <w:rsid w:val="00D74B86"/>
    <w:rsid w:val="00DB0742"/>
    <w:rsid w:val="00DD5D7B"/>
    <w:rsid w:val="00DD5F82"/>
    <w:rsid w:val="00DD6228"/>
    <w:rsid w:val="00E61FA3"/>
    <w:rsid w:val="00E62868"/>
    <w:rsid w:val="00E67CDA"/>
    <w:rsid w:val="00E76BE2"/>
    <w:rsid w:val="00E8212E"/>
    <w:rsid w:val="00E839D7"/>
    <w:rsid w:val="00ED6E05"/>
    <w:rsid w:val="00EF45F5"/>
    <w:rsid w:val="00F00B66"/>
    <w:rsid w:val="00F03B21"/>
    <w:rsid w:val="00F316AD"/>
    <w:rsid w:val="00F40269"/>
    <w:rsid w:val="00F4501B"/>
    <w:rsid w:val="00F50300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26359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3E3682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hobekabovana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enh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AB718B3D61479B92847981207E6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9E8FB-0F7E-4BF7-B148-AEAA6F5C5785}"/>
      </w:docPartPr>
      <w:docPartBody>
        <w:p w:rsidR="00000000" w:rsidRDefault="005549A0">
          <w:pPr>
            <w:pStyle w:val="C1AB718B3D61479B92847981207E6AD6"/>
          </w:pPr>
          <w:r>
            <w:t>Objective</w:t>
          </w:r>
        </w:p>
      </w:docPartBody>
    </w:docPart>
    <w:docPart>
      <w:docPartPr>
        <w:name w:val="98C7F5659FF8400EAC498E0DD82AF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DE99E-8EF3-4AAE-B3E2-7E6AB9B19DD8}"/>
      </w:docPartPr>
      <w:docPartBody>
        <w:p w:rsidR="00000000" w:rsidRDefault="005549A0">
          <w:pPr>
            <w:pStyle w:val="98C7F5659FF8400EAC498E0DD82AF9F6"/>
          </w:pPr>
          <w:r>
            <w:rPr>
              <w:noProof/>
            </w:rPr>
            <w:t>Education</w:t>
          </w:r>
        </w:p>
      </w:docPartBody>
    </w:docPart>
    <w:docPart>
      <w:docPartPr>
        <w:name w:val="63F7576484E2496FBD44D0CAA4BCA5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E33C4-D053-4F6A-90A7-B56B0E7889D3}"/>
      </w:docPartPr>
      <w:docPartBody>
        <w:p w:rsidR="00000000" w:rsidRDefault="005549A0">
          <w:pPr>
            <w:pStyle w:val="63F7576484E2496FBD44D0CAA4BCA59E"/>
          </w:pPr>
          <w:r>
            <w:rPr>
              <w:noProof/>
            </w:rPr>
            <w:t>Key Skills</w:t>
          </w:r>
        </w:p>
      </w:docPartBody>
    </w:docPart>
    <w:docPart>
      <w:docPartPr>
        <w:name w:val="5B5F3ADAAAF74AAC8E49EC3E8722C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80589-C26F-438B-8DCA-E74A03E41EC4}"/>
      </w:docPartPr>
      <w:docPartBody>
        <w:p w:rsidR="00000000" w:rsidRDefault="005549A0">
          <w:pPr>
            <w:pStyle w:val="5B5F3ADAAAF74AAC8E49EC3E8722C82F"/>
          </w:pPr>
          <w:r>
            <w:rPr>
              <w:noProof/>
            </w:rPr>
            <w:t>Experience</w:t>
          </w:r>
        </w:p>
      </w:docPartBody>
    </w:docPart>
    <w:docPart>
      <w:docPartPr>
        <w:name w:val="86AEBC585FE84ADE96CFE28E449FB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3C392-6020-4AA2-B70F-7B2844657F61}"/>
      </w:docPartPr>
      <w:docPartBody>
        <w:p w:rsidR="00000000" w:rsidRDefault="005549A0">
          <w:pPr>
            <w:pStyle w:val="86AEBC585FE84ADE96CFE28E449FBF67"/>
          </w:pPr>
          <w:r>
            <w:t>R</w:t>
          </w:r>
          <w:r w:rsidRPr="00095D41">
            <w:t>esponsibilities</w:t>
          </w:r>
          <w:r>
            <w:t xml:space="preserve">: </w:t>
          </w:r>
          <w:r w:rsidRPr="00095D41">
            <w:t xml:space="preserve">overseeing daily operations, managing staff, ensuring compliance with banking regulations, and providing exceptional customer service. </w:t>
          </w:r>
          <w:r>
            <w:t>A</w:t>
          </w:r>
          <w:r w:rsidRPr="00095D41">
            <w:t>lso responsible for analyzing financial data, identifying trends, and developing strategies to improve the bank's performance.</w:t>
          </w:r>
        </w:p>
      </w:docPartBody>
    </w:docPart>
    <w:docPart>
      <w:docPartPr>
        <w:name w:val="F233077352824CCC9D9C126556C31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D9215-B362-4176-B66A-D2A8A0326623}"/>
      </w:docPartPr>
      <w:docPartBody>
        <w:p w:rsidR="00000000" w:rsidRDefault="005549A0">
          <w:pPr>
            <w:pStyle w:val="F233077352824CCC9D9C126556C3135B"/>
          </w:pPr>
          <w:r>
            <w:t>June 20XX - Present</w:t>
          </w:r>
        </w:p>
      </w:docPartBody>
    </w:docPart>
    <w:docPart>
      <w:docPartPr>
        <w:name w:val="7DB13EBAA00342A4BE56488F6B8AC9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85048-DC1C-4B68-9A98-D8C8993E2BC7}"/>
      </w:docPartPr>
      <w:docPartBody>
        <w:p w:rsidR="00000000" w:rsidRDefault="005549A0">
          <w:pPr>
            <w:pStyle w:val="7DB13EBAA00342A4BE56488F6B8AC947"/>
          </w:pPr>
          <w:r>
            <w:t>Assistant Manager</w:t>
          </w:r>
        </w:p>
      </w:docPartBody>
    </w:docPart>
    <w:docPart>
      <w:docPartPr>
        <w:name w:val="FA357652BCCF41978B5C210E18AA7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D21FA-7EAF-48D4-8029-05BE0041636C}"/>
      </w:docPartPr>
      <w:docPartBody>
        <w:p w:rsidR="00000000" w:rsidRDefault="005549A0">
          <w:pPr>
            <w:pStyle w:val="FA357652BCCF41978B5C210E18AA7ABE"/>
          </w:pPr>
          <w:r>
            <w:t>Woodgrove Bank</w:t>
          </w:r>
        </w:p>
      </w:docPartBody>
    </w:docPart>
    <w:docPart>
      <w:docPartPr>
        <w:name w:val="A71F173E16F141ECA6AFFA35B461E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2A773-341A-4131-A822-E8E0DF3B3A1B}"/>
      </w:docPartPr>
      <w:docPartBody>
        <w:p w:rsidR="00000000" w:rsidRDefault="005549A0">
          <w:pPr>
            <w:pStyle w:val="A71F173E16F141ECA6AFFA35B461EB5B"/>
          </w:pPr>
          <w:r>
            <w:t>Jan 20XX – June 20XX</w:t>
          </w:r>
        </w:p>
      </w:docPartBody>
    </w:docPart>
    <w:docPart>
      <w:docPartPr>
        <w:name w:val="D9840BC3C4114DFEA3FE562195985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CEDB8-FCC8-4B83-B7B8-8B7035B97845}"/>
      </w:docPartPr>
      <w:docPartBody>
        <w:p w:rsidR="00000000" w:rsidRDefault="005549A0">
          <w:pPr>
            <w:pStyle w:val="D9840BC3C4114DFEA3FE56219598509B"/>
          </w:pPr>
          <w:r w:rsidRPr="00003BB9">
            <w:t>Lead Salesperson</w:t>
          </w:r>
        </w:p>
      </w:docPartBody>
    </w:docPart>
    <w:docPart>
      <w:docPartPr>
        <w:name w:val="7D5E8437DA394FE7BE0909823C835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413F5-15A6-4DAD-B08F-2B6583C3C4A4}"/>
      </w:docPartPr>
      <w:docPartBody>
        <w:p w:rsidR="00000000" w:rsidRDefault="005549A0">
          <w:pPr>
            <w:pStyle w:val="7D5E8437DA394FE7BE0909823C8351D5"/>
          </w:pPr>
          <w:r w:rsidRPr="00003BB9">
            <w:t>Safewest Banking</w:t>
          </w:r>
        </w:p>
      </w:docPartBody>
    </w:docPart>
    <w:docPart>
      <w:docPartPr>
        <w:name w:val="D84CA6072CEB4F9195200B75EA959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A8453-87EE-4B67-A733-C70E71C1DCF2}"/>
      </w:docPartPr>
      <w:docPartBody>
        <w:p w:rsidR="00000000" w:rsidRDefault="005549A0">
          <w:pPr>
            <w:pStyle w:val="D84CA6072CEB4F9195200B75EA95988A"/>
          </w:pPr>
          <w:r>
            <w:t>Aug 20XX – Jan 20XX</w:t>
          </w:r>
        </w:p>
      </w:docPartBody>
    </w:docPart>
    <w:docPart>
      <w:docPartPr>
        <w:name w:val="D6C283CC94AC4986840FCB5EB0AA2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D90F01-3D7C-421F-AE2C-07AE4DB738ED}"/>
      </w:docPartPr>
      <w:docPartBody>
        <w:p w:rsidR="00000000" w:rsidRDefault="005549A0">
          <w:pPr>
            <w:pStyle w:val="D6C283CC94AC4986840FCB5EB0AA2ECF"/>
          </w:pPr>
          <w:r>
            <w:t>Sales Associate</w:t>
          </w:r>
        </w:p>
      </w:docPartBody>
    </w:docPart>
    <w:docPart>
      <w:docPartPr>
        <w:name w:val="D661855CC9CD4A0A965640FC6F79D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0A76E-A603-40B8-BCB8-E9C4EA4A326C}"/>
      </w:docPartPr>
      <w:docPartBody>
        <w:p w:rsidR="00000000" w:rsidRDefault="005549A0">
          <w:pPr>
            <w:pStyle w:val="D661855CC9CD4A0A965640FC6F79DBD7"/>
          </w:pPr>
          <w:r>
            <w:t>Safewest Banking</w:t>
          </w:r>
        </w:p>
      </w:docPartBody>
    </w:docPart>
    <w:docPart>
      <w:docPartPr>
        <w:name w:val="2CB20088E831481B9264D94B880A9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ED73C-6A1A-4697-BB91-DB0C78FF58B9}"/>
      </w:docPartPr>
      <w:docPartBody>
        <w:p w:rsidR="00000000" w:rsidRDefault="005549A0">
          <w:pPr>
            <w:pStyle w:val="2CB20088E831481B9264D94B880A938D"/>
          </w:pPr>
          <w:r>
            <w:rPr>
              <w:noProof/>
            </w:rPr>
            <w:t>Communication</w:t>
          </w:r>
        </w:p>
      </w:docPartBody>
    </w:docPart>
    <w:docPart>
      <w:docPartPr>
        <w:name w:val="FBA5730AD86F4A8982E34AE4292BB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4447F-3030-4219-B042-2BB54569338E}"/>
      </w:docPartPr>
      <w:docPartBody>
        <w:p w:rsidR="00000000" w:rsidRDefault="005549A0">
          <w:pPr>
            <w:pStyle w:val="FBA5730AD86F4A8982E34AE4292BB40F"/>
          </w:pPr>
          <w:r>
            <w:rPr>
              <w:w w:val="105"/>
            </w:rPr>
            <w:t>I</w:t>
          </w:r>
          <w:r w:rsidRPr="0099359E">
            <w:rPr>
              <w:w w:val="105"/>
            </w:rPr>
            <w:t>mplement</w:t>
          </w:r>
          <w:r>
            <w:rPr>
              <w:w w:val="105"/>
            </w:rPr>
            <w:t>ed</w:t>
          </w:r>
          <w:r w:rsidRPr="0099359E">
            <w:rPr>
              <w:w w:val="105"/>
            </w:rPr>
            <w:t xml:space="preserve"> new procedures </w:t>
          </w:r>
          <w:r>
            <w:rPr>
              <w:w w:val="105"/>
            </w:rPr>
            <w:t>and</w:t>
          </w:r>
          <w:r w:rsidRPr="0099359E">
            <w:rPr>
              <w:w w:val="105"/>
            </w:rPr>
            <w:t xml:space="preserve"> technologies that improve</w:t>
          </w:r>
          <w:r>
            <w:rPr>
              <w:w w:val="105"/>
            </w:rPr>
            <w:t>d</w:t>
          </w:r>
          <w:r w:rsidRPr="0099359E">
            <w:rPr>
              <w:w w:val="105"/>
            </w:rPr>
            <w:t xml:space="preserve"> efficiency and streamline</w:t>
          </w:r>
          <w:r>
            <w:rPr>
              <w:w w:val="105"/>
            </w:rPr>
            <w:t>d</w:t>
          </w:r>
          <w:r w:rsidRPr="0099359E">
            <w:rPr>
              <w:w w:val="105"/>
            </w:rPr>
            <w:t xml:space="preserve"> operations</w:t>
          </w:r>
          <w:r>
            <w:rPr>
              <w:w w:val="105"/>
            </w:rPr>
            <w:t>.</w:t>
          </w:r>
        </w:p>
      </w:docPartBody>
    </w:docPart>
    <w:docPart>
      <w:docPartPr>
        <w:name w:val="A9BCB4DD7B3E44578722C4D857E01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33010-0AB3-44BB-9ADA-DAF2900F36C2}"/>
      </w:docPartPr>
      <w:docPartBody>
        <w:p w:rsidR="00000000" w:rsidRDefault="005549A0">
          <w:pPr>
            <w:pStyle w:val="A9BCB4DD7B3E44578722C4D857E01E8C"/>
          </w:pPr>
          <w:r>
            <w:rPr>
              <w:noProof/>
            </w:rPr>
            <w:t>Leadership</w:t>
          </w:r>
        </w:p>
      </w:docPartBody>
    </w:docPart>
    <w:docPart>
      <w:docPartPr>
        <w:name w:val="1280624AA492424FAD9772D610E63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3D4DE-2338-47AA-B175-49740EF7E5EC}"/>
      </w:docPartPr>
      <w:docPartBody>
        <w:p w:rsidR="00000000" w:rsidRDefault="005549A0">
          <w:pPr>
            <w:pStyle w:val="1280624AA492424FAD9772D610E63359"/>
          </w:pPr>
          <w:r>
            <w:rPr>
              <w:w w:val="105"/>
            </w:rPr>
            <w:t>S</w:t>
          </w:r>
          <w:r w:rsidRPr="00F2368E">
            <w:rPr>
              <w:w w:val="105"/>
            </w:rPr>
            <w:t>uccessfully led a team to exceed sales goals while maintaining excellent customer satisfaction scores</w:t>
          </w:r>
          <w:r>
            <w:rPr>
              <w:w w:val="105"/>
            </w:rPr>
            <w:t>.</w:t>
          </w:r>
        </w:p>
      </w:docPartBody>
    </w:docPart>
    <w:docPart>
      <w:docPartPr>
        <w:name w:val="1483B07F2CE44D33BEE3DFD5190E9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1E097-A639-498D-A0CF-4EC120214B9E}"/>
      </w:docPartPr>
      <w:docPartBody>
        <w:p w:rsidR="00000000" w:rsidRDefault="005549A0">
          <w:pPr>
            <w:pStyle w:val="1483B07F2CE44D33BEE3DFD5190E9966"/>
          </w:pPr>
          <w:r w:rsidRPr="00711BC5">
            <w:t>References</w:t>
          </w:r>
        </w:p>
      </w:docPartBody>
    </w:docPart>
    <w:docPart>
      <w:docPartPr>
        <w:name w:val="C4893DF2B1904FD69DF049C0ACD20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05050-7125-4163-A603-780CBE1D8468}"/>
      </w:docPartPr>
      <w:docPartBody>
        <w:p w:rsidR="00000000" w:rsidRDefault="005549A0">
          <w:pPr>
            <w:pStyle w:val="C4893DF2B1904FD69DF049C0ACD20AB6"/>
          </w:pPr>
          <w:r w:rsidRPr="00711BC5"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Z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2E74B5" w:themeColor="accent5" w:themeShade="BF"/>
    </w:rPr>
  </w:style>
  <w:style w:type="paragraph" w:customStyle="1" w:styleId="E1539DB7DA1A4E1BB72DBF2BAD1F7971">
    <w:name w:val="E1539DB7DA1A4E1BB72DBF2BAD1F7971"/>
  </w:style>
  <w:style w:type="paragraph" w:customStyle="1" w:styleId="3BA70ACCED7647CBACD5174775FCB59E">
    <w:name w:val="3BA70ACCED7647CBACD5174775FCB59E"/>
  </w:style>
  <w:style w:type="paragraph" w:customStyle="1" w:styleId="78735DA9A21549D2A0148BC702CDA6E4">
    <w:name w:val="78735DA9A21549D2A0148BC702CDA6E4"/>
  </w:style>
  <w:style w:type="paragraph" w:customStyle="1" w:styleId="DC64A5FD1BE2404CB1D3756CFD54DC34">
    <w:name w:val="DC64A5FD1BE2404CB1D3756CFD54DC34"/>
  </w:style>
  <w:style w:type="paragraph" w:customStyle="1" w:styleId="01E3F3AFC91E42E196C90DA24DAED9C5">
    <w:name w:val="01E3F3AFC91E42E196C90DA24DAED9C5"/>
  </w:style>
  <w:style w:type="paragraph" w:customStyle="1" w:styleId="C1AB718B3D61479B92847981207E6AD6">
    <w:name w:val="C1AB718B3D61479B92847981207E6AD6"/>
  </w:style>
  <w:style w:type="paragraph" w:customStyle="1" w:styleId="E3BA92F5F1044A889D3AE735ED364AA4">
    <w:name w:val="E3BA92F5F1044A889D3AE735ED364AA4"/>
  </w:style>
  <w:style w:type="paragraph" w:customStyle="1" w:styleId="98C7F5659FF8400EAC498E0DD82AF9F6">
    <w:name w:val="98C7F5659FF8400EAC498E0DD82AF9F6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:szCs w:val="24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E4D3A6D22DF4DC79120AD51D5CAB849">
    <w:name w:val="FE4D3A6D22DF4DC79120AD51D5CAB849"/>
  </w:style>
  <w:style w:type="paragraph" w:customStyle="1" w:styleId="F38C685F80364970943F8BCA4DC4150F">
    <w:name w:val="F38C685F80364970943F8BCA4DC4150F"/>
  </w:style>
  <w:style w:type="paragraph" w:customStyle="1" w:styleId="E588166D94914C439DCD4DE1F6831F83">
    <w:name w:val="E588166D94914C439DCD4DE1F6831F83"/>
  </w:style>
  <w:style w:type="paragraph" w:customStyle="1" w:styleId="44F17CB4FFE746448D952AB4EAEB9F8F">
    <w:name w:val="44F17CB4FFE746448D952AB4EAEB9F8F"/>
  </w:style>
  <w:style w:type="paragraph" w:customStyle="1" w:styleId="63F7576484E2496FBD44D0CAA4BCA59E">
    <w:name w:val="63F7576484E2496FBD44D0CAA4BCA59E"/>
  </w:style>
  <w:style w:type="paragraph" w:customStyle="1" w:styleId="3EC0B75FB5644BF784508FC6AF950284">
    <w:name w:val="3EC0B75FB5644BF784508FC6AF950284"/>
  </w:style>
  <w:style w:type="paragraph" w:customStyle="1" w:styleId="692DE57BC86B4B409BCAE10F108C0AE6">
    <w:name w:val="692DE57BC86B4B409BCAE10F108C0AE6"/>
  </w:style>
  <w:style w:type="paragraph" w:customStyle="1" w:styleId="86CB2F0B07FC49BA8124133A3EF9E700">
    <w:name w:val="86CB2F0B07FC49BA8124133A3EF9E700"/>
  </w:style>
  <w:style w:type="paragraph" w:customStyle="1" w:styleId="69BEDDEABC214C2583EAA3C78D2F4500">
    <w:name w:val="69BEDDEABC214C2583EAA3C78D2F4500"/>
  </w:style>
  <w:style w:type="paragraph" w:customStyle="1" w:styleId="EB5CEAEF3CD6448CB3F568589BD2DD2A">
    <w:name w:val="EB5CEAEF3CD6448CB3F568589BD2DD2A"/>
  </w:style>
  <w:style w:type="paragraph" w:customStyle="1" w:styleId="5B5F3ADAAAF74AAC8E49EC3E8722C82F">
    <w:name w:val="5B5F3ADAAAF74AAC8E49EC3E8722C82F"/>
  </w:style>
  <w:style w:type="paragraph" w:customStyle="1" w:styleId="86AEBC585FE84ADE96CFE28E449FBF67">
    <w:name w:val="86AEBC585FE84ADE96CFE28E449FBF67"/>
  </w:style>
  <w:style w:type="paragraph" w:customStyle="1" w:styleId="F233077352824CCC9D9C126556C3135B">
    <w:name w:val="F233077352824CCC9D9C126556C3135B"/>
  </w:style>
  <w:style w:type="paragraph" w:customStyle="1" w:styleId="7DB13EBAA00342A4BE56488F6B8AC947">
    <w:name w:val="7DB13EBAA00342A4BE56488F6B8AC947"/>
  </w:style>
  <w:style w:type="paragraph" w:customStyle="1" w:styleId="FA357652BCCF41978B5C210E18AA7ABE">
    <w:name w:val="FA357652BCCF41978B5C210E18AA7ABE"/>
  </w:style>
  <w:style w:type="paragraph" w:customStyle="1" w:styleId="A71F173E16F141ECA6AFFA35B461EB5B">
    <w:name w:val="A71F173E16F141ECA6AFFA35B461EB5B"/>
  </w:style>
  <w:style w:type="paragraph" w:customStyle="1" w:styleId="D9840BC3C4114DFEA3FE56219598509B">
    <w:name w:val="D9840BC3C4114DFEA3FE56219598509B"/>
  </w:style>
  <w:style w:type="paragraph" w:customStyle="1" w:styleId="7D5E8437DA394FE7BE0909823C8351D5">
    <w:name w:val="7D5E8437DA394FE7BE0909823C8351D5"/>
  </w:style>
  <w:style w:type="paragraph" w:customStyle="1" w:styleId="D84CA6072CEB4F9195200B75EA95988A">
    <w:name w:val="D84CA6072CEB4F9195200B75EA95988A"/>
  </w:style>
  <w:style w:type="paragraph" w:customStyle="1" w:styleId="D6C283CC94AC4986840FCB5EB0AA2ECF">
    <w:name w:val="D6C283CC94AC4986840FCB5EB0AA2ECF"/>
  </w:style>
  <w:style w:type="paragraph" w:customStyle="1" w:styleId="D661855CC9CD4A0A965640FC6F79DBD7">
    <w:name w:val="D661855CC9CD4A0A965640FC6F79DBD7"/>
  </w:style>
  <w:style w:type="paragraph" w:customStyle="1" w:styleId="2CB20088E831481B9264D94B880A938D">
    <w:name w:val="2CB20088E831481B9264D94B880A938D"/>
  </w:style>
  <w:style w:type="paragraph" w:customStyle="1" w:styleId="FBA5730AD86F4A8982E34AE4292BB40F">
    <w:name w:val="FBA5730AD86F4A8982E34AE4292BB40F"/>
  </w:style>
  <w:style w:type="paragraph" w:customStyle="1" w:styleId="A9BCB4DD7B3E44578722C4D857E01E8C">
    <w:name w:val="A9BCB4DD7B3E44578722C4D857E01E8C"/>
  </w:style>
  <w:style w:type="paragraph" w:customStyle="1" w:styleId="1280624AA492424FAD9772D610E63359">
    <w:name w:val="1280624AA492424FAD9772D610E63359"/>
  </w:style>
  <w:style w:type="paragraph" w:customStyle="1" w:styleId="1483B07F2CE44D33BEE3DFD5190E9966">
    <w:name w:val="1483B07F2CE44D33BEE3DFD5190E9966"/>
  </w:style>
  <w:style w:type="paragraph" w:customStyle="1" w:styleId="C4893DF2B1904FD69DF049C0ACD20AB6">
    <w:name w:val="C4893DF2B1904FD69DF049C0ACD20A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2024-02-26T17:32:00Z</dcterms:created>
  <dcterms:modified xsi:type="dcterms:W3CDTF">2024-02-26T19:15:00Z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